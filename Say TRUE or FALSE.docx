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AB1" w:rsidRPr="00732375" w:rsidRDefault="003B5AB1" w:rsidP="003B5AB1">
      <w:pPr>
        <w:numPr>
          <w:ilvl w:val="0"/>
          <w:numId w:val="1"/>
        </w:numPr>
        <w:spacing w:after="0" w:line="360" w:lineRule="auto"/>
        <w:rPr>
          <w:b/>
        </w:rPr>
      </w:pPr>
      <w:r w:rsidRPr="00732375">
        <w:rPr>
          <w:b/>
        </w:rPr>
        <w:t xml:space="preserve">Say TRUE or FALSE </w:t>
      </w:r>
    </w:p>
    <w:p w:rsidR="003B5AB1" w:rsidRPr="00732375" w:rsidRDefault="003B5AB1" w:rsidP="003B5AB1">
      <w:pPr>
        <w:numPr>
          <w:ilvl w:val="0"/>
          <w:numId w:val="2"/>
        </w:numPr>
        <w:spacing w:after="0" w:line="360" w:lineRule="auto"/>
        <w:ind w:left="90"/>
      </w:pPr>
      <w:r w:rsidRPr="00732375">
        <w:t>Providing immediate order confirmation and cancellation ac</w:t>
      </w:r>
      <w:r>
        <w:t xml:space="preserve">knowledgment is not crucial for </w:t>
      </w:r>
      <w:r w:rsidRPr="00732375">
        <w:t>enhancing customer satisfaction on a website.</w:t>
      </w:r>
    </w:p>
    <w:p w:rsidR="003B5AB1" w:rsidRPr="00732375" w:rsidRDefault="003B5AB1" w:rsidP="003B5AB1">
      <w:pPr>
        <w:numPr>
          <w:ilvl w:val="0"/>
          <w:numId w:val="2"/>
        </w:numPr>
        <w:spacing w:after="0" w:line="360" w:lineRule="auto"/>
        <w:ind w:left="90"/>
      </w:pPr>
      <w:r w:rsidRPr="00732375">
        <w:t>Implementing multiple communication channels such as live chat, email support, and helpline for clients is unnecessary for effective customer communication on a website.</w:t>
      </w:r>
    </w:p>
    <w:p w:rsidR="003B5AB1" w:rsidRPr="00732375" w:rsidRDefault="003B5AB1" w:rsidP="003B5AB1">
      <w:pPr>
        <w:numPr>
          <w:ilvl w:val="0"/>
          <w:numId w:val="2"/>
        </w:numPr>
        <w:spacing w:after="0" w:line="360" w:lineRule="auto"/>
        <w:ind w:left="90"/>
      </w:pPr>
      <w:r w:rsidRPr="00732375">
        <w:t>Websites should avoid communicating changes in costs or adjustments to clients as it may lead to confusion.</w:t>
      </w:r>
    </w:p>
    <w:p w:rsidR="003B5AB1" w:rsidRDefault="003B5AB1" w:rsidP="003B5AB1">
      <w:pPr>
        <w:numPr>
          <w:ilvl w:val="0"/>
          <w:numId w:val="2"/>
        </w:numPr>
        <w:spacing w:line="360" w:lineRule="auto"/>
        <w:ind w:left="90"/>
      </w:pPr>
      <w:r w:rsidRPr="00732375">
        <w:t>Personalized communication, addressing clients by their names and providing tailored information, can enhance engagement and satisfaction levels.</w:t>
      </w:r>
    </w:p>
    <w:p w:rsidR="003B5AB1" w:rsidRDefault="003B5AB1" w:rsidP="003B5AB1">
      <w:pPr>
        <w:numPr>
          <w:ilvl w:val="0"/>
          <w:numId w:val="2"/>
        </w:numPr>
        <w:tabs>
          <w:tab w:val="clear" w:pos="360"/>
          <w:tab w:val="num" w:pos="90"/>
        </w:tabs>
        <w:spacing w:line="360" w:lineRule="auto"/>
        <w:ind w:left="90"/>
      </w:pPr>
      <w:r>
        <w:t>Providing detailed post-purchase support enhances customer loyalty and decreases potential disputes.</w:t>
      </w:r>
    </w:p>
    <w:p w:rsidR="003B5AB1" w:rsidRDefault="003B5AB1" w:rsidP="003B5AB1">
      <w:pPr>
        <w:numPr>
          <w:ilvl w:val="0"/>
          <w:numId w:val="2"/>
        </w:numPr>
        <w:tabs>
          <w:tab w:val="clear" w:pos="360"/>
        </w:tabs>
        <w:spacing w:line="360" w:lineRule="auto"/>
        <w:ind w:left="90"/>
      </w:pPr>
      <w:r>
        <w:t>Not displaying different website policies, including Cancellations, Return, and Refund Policies, may positively impact customer trust.</w:t>
      </w:r>
    </w:p>
    <w:p w:rsidR="003B5AB1" w:rsidRDefault="003B5AB1" w:rsidP="003B5AB1">
      <w:pPr>
        <w:numPr>
          <w:ilvl w:val="0"/>
          <w:numId w:val="2"/>
        </w:numPr>
        <w:tabs>
          <w:tab w:val="clear" w:pos="360"/>
          <w:tab w:val="num" w:pos="90"/>
        </w:tabs>
        <w:spacing w:line="360" w:lineRule="auto"/>
        <w:ind w:left="90"/>
      </w:pPr>
      <w:r>
        <w:t>A warranty statement displayed before completing orders typically includes information about warranty duration and exceptions.</w:t>
      </w:r>
    </w:p>
    <w:p w:rsidR="003B5AB1" w:rsidRDefault="003B5AB1" w:rsidP="003B5AB1">
      <w:pPr>
        <w:numPr>
          <w:ilvl w:val="0"/>
          <w:numId w:val="2"/>
        </w:numPr>
        <w:tabs>
          <w:tab w:val="clear" w:pos="360"/>
          <w:tab w:val="num" w:pos="90"/>
        </w:tabs>
        <w:spacing w:line="360" w:lineRule="auto"/>
        <w:ind w:left="90"/>
      </w:pPr>
      <w:r>
        <w:t>Failing to communicate price changes in advance could improve customer satisfaction.</w:t>
      </w:r>
    </w:p>
    <w:p w:rsidR="003B5AB1" w:rsidRPr="00732375" w:rsidRDefault="003B5AB1" w:rsidP="003B5AB1">
      <w:pPr>
        <w:spacing w:line="360" w:lineRule="auto"/>
        <w:ind w:left="90"/>
      </w:pPr>
    </w:p>
    <w:p w:rsidR="003B5AB1" w:rsidRDefault="003B5AB1" w:rsidP="003B5AB1">
      <w:pPr>
        <w:numPr>
          <w:ilvl w:val="0"/>
          <w:numId w:val="1"/>
        </w:numPr>
        <w:spacing w:after="0" w:line="360" w:lineRule="auto"/>
        <w:rPr>
          <w:b/>
        </w:rPr>
      </w:pPr>
      <w:r w:rsidRPr="00732375">
        <w:rPr>
          <w:b/>
        </w:rPr>
        <w:t xml:space="preserve">Choose the best answer from provide choices </w:t>
      </w:r>
    </w:p>
    <w:p w:rsidR="003B5AB1" w:rsidRPr="00732375" w:rsidRDefault="003B5AB1" w:rsidP="003B5AB1">
      <w:pPr>
        <w:spacing w:after="0" w:line="360" w:lineRule="auto"/>
        <w:ind w:left="1080"/>
        <w:rPr>
          <w:b/>
        </w:rPr>
      </w:pPr>
      <w:bookmarkStart w:id="0" w:name="_GoBack"/>
      <w:bookmarkEnd w:id="0"/>
    </w:p>
    <w:p w:rsidR="003B5AB1" w:rsidRDefault="003B5AB1" w:rsidP="003B5AB1">
      <w:pPr>
        <w:pStyle w:val="ListParagraph"/>
        <w:numPr>
          <w:ilvl w:val="0"/>
          <w:numId w:val="3"/>
        </w:numPr>
        <w:spacing w:line="360" w:lineRule="auto"/>
        <w:ind w:left="90"/>
      </w:pPr>
      <w:r>
        <w:t>Which of the following is NOT a crucial aspect of effective communication regarding orders on a website?</w:t>
      </w:r>
    </w:p>
    <w:p w:rsidR="003B5AB1" w:rsidRDefault="003B5AB1" w:rsidP="003B5AB1">
      <w:pPr>
        <w:spacing w:after="0" w:line="360" w:lineRule="auto"/>
      </w:pPr>
      <w:r>
        <w:t>a) Immediate order confirmation                                     b) Providing expected date of arrival</w:t>
      </w:r>
    </w:p>
    <w:p w:rsidR="003B5AB1" w:rsidRDefault="003B5AB1" w:rsidP="003B5AB1">
      <w:pPr>
        <w:spacing w:after="0" w:line="360" w:lineRule="auto"/>
      </w:pPr>
      <w:r>
        <w:t>c) Delaying communication about errors  d) Offering details about changed costs or adjustments</w:t>
      </w:r>
    </w:p>
    <w:p w:rsidR="003B5AB1" w:rsidRDefault="003B5AB1" w:rsidP="003B5AB1">
      <w:pPr>
        <w:pStyle w:val="ListParagraph"/>
        <w:numPr>
          <w:ilvl w:val="0"/>
          <w:numId w:val="3"/>
        </w:numPr>
        <w:spacing w:line="360" w:lineRule="auto"/>
        <w:ind w:left="90"/>
      </w:pPr>
      <w:r>
        <w:t>Why are order tracking and status updates important for client communication on a website?</w:t>
      </w:r>
    </w:p>
    <w:p w:rsidR="003B5AB1" w:rsidRDefault="003B5AB1" w:rsidP="003B5AB1">
      <w:pPr>
        <w:spacing w:after="0" w:line="360" w:lineRule="auto"/>
      </w:pPr>
      <w:r>
        <w:t>a) To increase the shipping costs     c) To enhance transparency and keep clients informed</w:t>
      </w:r>
    </w:p>
    <w:p w:rsidR="003B5AB1" w:rsidRDefault="003B5AB1" w:rsidP="003B5AB1">
      <w:pPr>
        <w:spacing w:after="0" w:line="360" w:lineRule="auto"/>
      </w:pPr>
      <w:r>
        <w:t>b) To offer entertainment to clients d) To discourage clients from making future purchases</w:t>
      </w:r>
    </w:p>
    <w:p w:rsidR="003B5AB1" w:rsidRDefault="003B5AB1" w:rsidP="003B5AB1">
      <w:pPr>
        <w:pStyle w:val="ListParagraph"/>
        <w:numPr>
          <w:ilvl w:val="0"/>
          <w:numId w:val="3"/>
        </w:numPr>
        <w:spacing w:after="0" w:line="360" w:lineRule="auto"/>
        <w:ind w:left="90"/>
      </w:pPr>
      <w:r>
        <w:t>What does proactive communication with clients involve on a website?</w:t>
      </w:r>
    </w:p>
    <w:p w:rsidR="003B5AB1" w:rsidRDefault="003B5AB1" w:rsidP="003B5AB1">
      <w:pPr>
        <w:spacing w:after="0" w:line="360" w:lineRule="auto"/>
      </w:pPr>
      <w:r>
        <w:lastRenderedPageBreak/>
        <w:t>a) Keeping clients uninformed about changes</w:t>
      </w:r>
    </w:p>
    <w:p w:rsidR="003B5AB1" w:rsidRDefault="003B5AB1" w:rsidP="003B5AB1">
      <w:pPr>
        <w:spacing w:after="0" w:line="360" w:lineRule="auto"/>
      </w:pPr>
      <w:r>
        <w:t>b) Waiting for clients to reach out for support</w:t>
      </w:r>
    </w:p>
    <w:p w:rsidR="003B5AB1" w:rsidRDefault="003B5AB1" w:rsidP="003B5AB1">
      <w:pPr>
        <w:spacing w:after="0" w:line="360" w:lineRule="auto"/>
      </w:pPr>
      <w:r>
        <w:t>c) Addressing issues promptly and keeping clients informed</w:t>
      </w:r>
    </w:p>
    <w:p w:rsidR="003B5AB1" w:rsidRDefault="003B5AB1" w:rsidP="003B5AB1">
      <w:pPr>
        <w:spacing w:after="0" w:line="360" w:lineRule="auto"/>
      </w:pPr>
      <w:r>
        <w:t>d) Ignoring client queries and concerns</w:t>
      </w:r>
    </w:p>
    <w:p w:rsidR="003B5AB1" w:rsidRDefault="003B5AB1" w:rsidP="003B5AB1">
      <w:pPr>
        <w:pStyle w:val="ListParagraph"/>
        <w:numPr>
          <w:ilvl w:val="0"/>
          <w:numId w:val="3"/>
        </w:numPr>
        <w:spacing w:line="360" w:lineRule="auto"/>
        <w:ind w:left="0"/>
      </w:pPr>
      <w:r>
        <w:t>Which of the following is an example of personalized communication with clients on a website?</w:t>
      </w:r>
    </w:p>
    <w:p w:rsidR="003B5AB1" w:rsidRDefault="003B5AB1" w:rsidP="003B5AB1">
      <w:pPr>
        <w:spacing w:after="0" w:line="360" w:lineRule="auto"/>
      </w:pPr>
      <w:r>
        <w:t>a) Sending generic, automated emails to all clients</w:t>
      </w:r>
    </w:p>
    <w:p w:rsidR="003B5AB1" w:rsidRDefault="003B5AB1" w:rsidP="003B5AB1">
      <w:pPr>
        <w:spacing w:after="0" w:line="360" w:lineRule="auto"/>
      </w:pPr>
      <w:r>
        <w:t>b) Addressing clients by their names and providing tailored information</w:t>
      </w:r>
    </w:p>
    <w:p w:rsidR="003B5AB1" w:rsidRDefault="003B5AB1" w:rsidP="003B5AB1">
      <w:pPr>
        <w:spacing w:after="0" w:line="360" w:lineRule="auto"/>
      </w:pPr>
      <w:r>
        <w:t>c) Not acknowledging order cancellations</w:t>
      </w:r>
    </w:p>
    <w:p w:rsidR="003B5AB1" w:rsidRPr="00732375" w:rsidRDefault="003B5AB1" w:rsidP="003B5AB1">
      <w:pPr>
        <w:spacing w:after="0" w:line="360" w:lineRule="auto"/>
      </w:pPr>
      <w:r>
        <w:t>d) Offering discounts without specifying reasons for the gesture</w:t>
      </w:r>
    </w:p>
    <w:p w:rsidR="003B5AB1" w:rsidRPr="003B5AB1" w:rsidRDefault="003B5AB1" w:rsidP="003B5AB1">
      <w:pPr>
        <w:spacing w:after="0" w:line="360" w:lineRule="auto"/>
        <w:ind w:left="-360"/>
      </w:pPr>
      <w:r>
        <w:rPr>
          <w:bCs/>
        </w:rPr>
        <w:t xml:space="preserve">5. </w:t>
      </w:r>
      <w:r w:rsidRPr="003B5AB1">
        <w:rPr>
          <w:bCs/>
        </w:rPr>
        <w:t>What could be a potential consequence of not clearly stating warranty details before completing orders?</w:t>
      </w:r>
    </w:p>
    <w:p w:rsidR="003B5AB1" w:rsidRPr="003B5AB1" w:rsidRDefault="003B5AB1" w:rsidP="003B5AB1">
      <w:pPr>
        <w:spacing w:after="0" w:line="360" w:lineRule="auto"/>
      </w:pPr>
      <w:r w:rsidRPr="003B5AB1">
        <w:t xml:space="preserve">a) Decreased shipping costs </w:t>
      </w:r>
    </w:p>
    <w:p w:rsidR="003B5AB1" w:rsidRPr="003B5AB1" w:rsidRDefault="003B5AB1" w:rsidP="003B5AB1">
      <w:pPr>
        <w:spacing w:after="0" w:line="360" w:lineRule="auto"/>
      </w:pPr>
      <w:r w:rsidRPr="003B5AB1">
        <w:t>b) Enhanced customer satisfaction</w:t>
      </w:r>
    </w:p>
    <w:p w:rsidR="003B5AB1" w:rsidRPr="003B5AB1" w:rsidRDefault="003B5AB1" w:rsidP="003B5AB1">
      <w:pPr>
        <w:spacing w:after="0" w:line="360" w:lineRule="auto"/>
      </w:pPr>
      <w:r w:rsidRPr="003B5AB1">
        <w:t xml:space="preserve">c) Increased product trustworthiness </w:t>
      </w:r>
    </w:p>
    <w:p w:rsidR="003B5AB1" w:rsidRPr="003B5AB1" w:rsidRDefault="003B5AB1" w:rsidP="003B5AB1">
      <w:pPr>
        <w:spacing w:after="0" w:line="360" w:lineRule="auto"/>
      </w:pPr>
      <w:r w:rsidRPr="003B5AB1">
        <w:t>d) Customer disputes and misunderstandings</w:t>
      </w:r>
    </w:p>
    <w:p w:rsidR="003B5AB1" w:rsidRPr="003B5AB1" w:rsidRDefault="003B5AB1" w:rsidP="003B5AB1">
      <w:pPr>
        <w:spacing w:after="0" w:line="360" w:lineRule="auto"/>
        <w:ind w:hanging="360"/>
      </w:pPr>
      <w:r w:rsidRPr="003B5AB1">
        <w:rPr>
          <w:b/>
        </w:rPr>
        <w:t xml:space="preserve">6. </w:t>
      </w:r>
      <w:r w:rsidRPr="003B5AB1">
        <w:t xml:space="preserve">What could be a potential consequence of not clearly stating warranty details before completing orders? </w:t>
      </w:r>
    </w:p>
    <w:p w:rsidR="003B5AB1" w:rsidRPr="003B5AB1" w:rsidRDefault="003B5AB1" w:rsidP="003B5AB1">
      <w:pPr>
        <w:spacing w:after="0" w:line="360" w:lineRule="auto"/>
      </w:pPr>
      <w:r w:rsidRPr="003B5AB1">
        <w:t xml:space="preserve">a) Decreased shipping costs   </w:t>
      </w:r>
    </w:p>
    <w:p w:rsidR="003B5AB1" w:rsidRPr="003B5AB1" w:rsidRDefault="003B5AB1" w:rsidP="003B5AB1">
      <w:pPr>
        <w:spacing w:after="0" w:line="360" w:lineRule="auto"/>
      </w:pPr>
      <w:r w:rsidRPr="003B5AB1">
        <w:t xml:space="preserve"> b) Enhanced customer satisfaction </w:t>
      </w:r>
    </w:p>
    <w:p w:rsidR="003B5AB1" w:rsidRPr="003B5AB1" w:rsidRDefault="003B5AB1" w:rsidP="003B5AB1">
      <w:pPr>
        <w:spacing w:after="0" w:line="360" w:lineRule="auto"/>
      </w:pPr>
      <w:r w:rsidRPr="003B5AB1">
        <w:t xml:space="preserve">c) Increased product trustworthiness </w:t>
      </w:r>
    </w:p>
    <w:p w:rsidR="003B5AB1" w:rsidRPr="003B5AB1" w:rsidRDefault="003B5AB1" w:rsidP="003B5AB1">
      <w:pPr>
        <w:spacing w:after="0" w:line="360" w:lineRule="auto"/>
      </w:pPr>
      <w:r w:rsidRPr="003B5AB1">
        <w:t>d) Customer disputes and misunderstandings</w:t>
      </w:r>
    </w:p>
    <w:p w:rsidR="003B5AB1" w:rsidRPr="003B5AB1" w:rsidRDefault="003B5AB1" w:rsidP="003B5AB1">
      <w:pPr>
        <w:spacing w:after="0" w:line="360" w:lineRule="auto"/>
        <w:ind w:hanging="360"/>
      </w:pPr>
      <w:r w:rsidRPr="003B5AB1">
        <w:rPr>
          <w:b/>
        </w:rPr>
        <w:t xml:space="preserve">7. </w:t>
      </w:r>
      <w:r w:rsidRPr="003B5AB1">
        <w:t xml:space="preserve"> Which of the following elements is commonly found in a website's privacy policy?</w:t>
      </w:r>
    </w:p>
    <w:p w:rsidR="003B5AB1" w:rsidRPr="003B5AB1" w:rsidRDefault="003B5AB1" w:rsidP="003B5AB1">
      <w:pPr>
        <w:spacing w:after="0" w:line="360" w:lineRule="auto"/>
      </w:pPr>
      <w:r w:rsidRPr="003B5AB1">
        <w:t>a) Return procedures                                                      c) Information on data collection</w:t>
      </w:r>
    </w:p>
    <w:p w:rsidR="003B5AB1" w:rsidRPr="003B5AB1" w:rsidRDefault="003B5AB1" w:rsidP="003B5AB1">
      <w:pPr>
        <w:spacing w:after="0" w:line="360" w:lineRule="auto"/>
      </w:pPr>
      <w:r w:rsidRPr="003B5AB1">
        <w:t>b) Shipping costs                                                            d) Product warranty details</w:t>
      </w:r>
    </w:p>
    <w:p w:rsidR="003B5AB1" w:rsidRPr="003B5AB1" w:rsidRDefault="003B5AB1" w:rsidP="003B5AB1">
      <w:pPr>
        <w:spacing w:after="0" w:line="360" w:lineRule="auto"/>
        <w:ind w:hanging="360"/>
      </w:pPr>
      <w:r w:rsidRPr="003B5AB1">
        <w:t>8.  What might be included in a "Clear website statement delineating charges"?</w:t>
      </w:r>
    </w:p>
    <w:p w:rsidR="003B5AB1" w:rsidRPr="003B5AB1" w:rsidRDefault="003B5AB1" w:rsidP="003B5AB1">
      <w:pPr>
        <w:spacing w:after="0" w:line="360" w:lineRule="auto"/>
      </w:pPr>
      <w:r w:rsidRPr="003B5AB1">
        <w:t>a) Payment methods accepted                                         c) Product troubleshooting guides</w:t>
      </w:r>
    </w:p>
    <w:p w:rsidR="003B5AB1" w:rsidRPr="003B5AB1" w:rsidRDefault="003B5AB1" w:rsidP="003B5AB1">
      <w:pPr>
        <w:spacing w:after="0" w:line="360" w:lineRule="auto"/>
        <w:rPr>
          <w:b/>
        </w:rPr>
      </w:pPr>
      <w:r w:rsidRPr="003B5AB1">
        <w:t>b) Shipping timeframes                                                   d) User community forum links</w:t>
      </w:r>
    </w:p>
    <w:p w:rsidR="00DA7DD6" w:rsidRDefault="00DA7DD6"/>
    <w:sectPr w:rsidR="00DA7DD6" w:rsidSect="0093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34F7" w:rsidRDefault="006334F7" w:rsidP="008E6494">
      <w:pPr>
        <w:spacing w:after="0" w:line="240" w:lineRule="auto"/>
      </w:pPr>
      <w:r>
        <w:separator/>
      </w:r>
    </w:p>
  </w:endnote>
  <w:endnote w:type="continuationSeparator" w:id="1">
    <w:p w:rsidR="006334F7" w:rsidRDefault="006334F7" w:rsidP="008E6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34F7" w:rsidRDefault="006334F7" w:rsidP="008E6494">
      <w:pPr>
        <w:spacing w:after="0" w:line="240" w:lineRule="auto"/>
      </w:pPr>
      <w:r>
        <w:separator/>
      </w:r>
    </w:p>
  </w:footnote>
  <w:footnote w:type="continuationSeparator" w:id="1">
    <w:p w:rsidR="006334F7" w:rsidRDefault="006334F7" w:rsidP="008E64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C20A7C"/>
    <w:multiLevelType w:val="hybridMultilevel"/>
    <w:tmpl w:val="A8542F66"/>
    <w:lvl w:ilvl="0" w:tplc="3B9678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1373AA"/>
    <w:multiLevelType w:val="multilevel"/>
    <w:tmpl w:val="02CC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B84681"/>
    <w:multiLevelType w:val="hybridMultilevel"/>
    <w:tmpl w:val="212C080A"/>
    <w:lvl w:ilvl="0" w:tplc="D70EE6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ttachedTemplate r:id="rId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E6494"/>
    <w:rsid w:val="003B5AB1"/>
    <w:rsid w:val="006334F7"/>
    <w:rsid w:val="008E6494"/>
    <w:rsid w:val="00932251"/>
    <w:rsid w:val="009A3F0F"/>
    <w:rsid w:val="00A360B0"/>
    <w:rsid w:val="00C675D3"/>
    <w:rsid w:val="00DA7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AB1"/>
    <w:pPr>
      <w:jc w:val="both"/>
    </w:pPr>
    <w:rPr>
      <w:rFonts w:ascii="Times New Roman" w:eastAsia="Times New Roman" w:hAnsi="Times New Roman" w:cs="Times New Roman"/>
      <w:sz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A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E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E6494"/>
    <w:rPr>
      <w:rFonts w:ascii="Times New Roman" w:eastAsia="Times New Roman" w:hAnsi="Times New Roman" w:cs="Times New Roman"/>
      <w:sz w:val="24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8E64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E6494"/>
    <w:rPr>
      <w:rFonts w:ascii="Times New Roman" w:eastAsia="Times New Roman" w:hAnsi="Times New Roman" w:cs="Times New Roman"/>
      <w:sz w:val="24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ct\Desktop\assignment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 1</Template>
  <TotalTime>7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2025-05-20T12:03:00Z</dcterms:created>
  <dcterms:modified xsi:type="dcterms:W3CDTF">2025-05-20T12:17:00Z</dcterms:modified>
</cp:coreProperties>
</file>